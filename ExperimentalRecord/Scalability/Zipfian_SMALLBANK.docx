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888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注意：serial执行时，-createAccountGoroutines 2。</w:t>
      </w:r>
    </w:p>
    <w:p w14:paraId="01BE1C6D">
      <w:pPr>
        <w:rPr>
          <w:rFonts w:hint="default"/>
          <w:lang w:eastAsia="zh-CN"/>
        </w:rPr>
      </w:pPr>
    </w:p>
    <w:p w14:paraId="55A21ECE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hint="default"/>
          <w:lang w:eastAsia="zh-CN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0.9 -createAccountGoroutines 5</w:t>
      </w:r>
    </w:p>
    <w:p w14:paraId="18C48792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核</w:t>
      </w:r>
    </w:p>
    <w:p w14:paraId="5A80692B">
      <w:r>
        <w:drawing>
          <wp:inline distT="0" distB="0" distL="114300" distR="114300">
            <wp:extent cx="5267960" cy="29794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4D03">
      <w:r>
        <w:drawing>
          <wp:inline distT="0" distB="0" distL="114300" distR="114300">
            <wp:extent cx="5266690" cy="3033395"/>
            <wp:effectExtent l="0" t="0" r="381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1BCD">
      <w:r>
        <w:drawing>
          <wp:inline distT="0" distB="0" distL="114300" distR="114300">
            <wp:extent cx="5271770" cy="3082290"/>
            <wp:effectExtent l="0" t="0" r="11430" b="1651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E263">
      <w:r>
        <w:drawing>
          <wp:inline distT="0" distB="0" distL="114300" distR="114300">
            <wp:extent cx="5272405" cy="3021965"/>
            <wp:effectExtent l="0" t="0" r="10795" b="63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C5C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47365"/>
            <wp:effectExtent l="0" t="0" r="635" b="63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54BC"/>
    <w:p w14:paraId="382070DB"/>
    <w:p w14:paraId="24A364F5"/>
    <w:p w14:paraId="5CAC751D"/>
    <w:p w14:paraId="1F1FF82F">
      <w:pPr>
        <w:rPr>
          <w:rFonts w:hint="eastAsia"/>
          <w:lang w:val="en-US" w:eastAsia="zh-CN"/>
        </w:rPr>
      </w:pPr>
    </w:p>
    <w:p w14:paraId="5BD710BC">
      <w:pPr>
        <w:rPr>
          <w:rFonts w:hint="eastAsia"/>
          <w:lang w:val="en-US" w:eastAsia="zh-CN"/>
        </w:rPr>
      </w:pPr>
    </w:p>
    <w:p w14:paraId="5B2E9FD4">
      <w:pPr>
        <w:rPr>
          <w:rFonts w:hint="eastAsia"/>
          <w:lang w:val="en-US" w:eastAsia="zh-CN"/>
        </w:rPr>
      </w:pPr>
    </w:p>
    <w:p w14:paraId="59E9760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8核</w:t>
      </w:r>
    </w:p>
    <w:p w14:paraId="11515A1A">
      <w:r>
        <w:drawing>
          <wp:inline distT="0" distB="0" distL="114300" distR="114300">
            <wp:extent cx="5269230" cy="3072130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E95D">
      <w:r>
        <w:drawing>
          <wp:inline distT="0" distB="0" distL="114300" distR="114300">
            <wp:extent cx="5269230" cy="3000375"/>
            <wp:effectExtent l="0" t="0" r="127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C421">
      <w:r>
        <w:drawing>
          <wp:inline distT="0" distB="0" distL="114300" distR="114300">
            <wp:extent cx="5269865" cy="3084195"/>
            <wp:effectExtent l="0" t="0" r="13335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FDA7">
      <w:r>
        <w:drawing>
          <wp:inline distT="0" distB="0" distL="114300" distR="114300">
            <wp:extent cx="5271770" cy="3075940"/>
            <wp:effectExtent l="0" t="0" r="11430" b="1016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733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001645"/>
            <wp:effectExtent l="0" t="0" r="11430" b="825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B7AE"/>
    <w:p w14:paraId="7131D471"/>
    <w:p w14:paraId="5AEC3A69"/>
    <w:p w14:paraId="1154C248"/>
    <w:p w14:paraId="3CEE447E">
      <w:pPr>
        <w:rPr>
          <w:rFonts w:hint="eastAsia"/>
          <w:lang w:val="en-US" w:eastAsia="zh-CN"/>
        </w:rPr>
      </w:pPr>
    </w:p>
    <w:p w14:paraId="2AA7B434">
      <w:pPr>
        <w:rPr>
          <w:rFonts w:hint="eastAsia"/>
          <w:lang w:val="en-US" w:eastAsia="zh-CN"/>
        </w:rPr>
      </w:pPr>
    </w:p>
    <w:p w14:paraId="3758E96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16核</w:t>
      </w:r>
    </w:p>
    <w:p w14:paraId="26CBBAD0">
      <w:r>
        <w:drawing>
          <wp:inline distT="0" distB="0" distL="114300" distR="114300">
            <wp:extent cx="5266690" cy="3103880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945E">
      <w:r>
        <w:drawing>
          <wp:inline distT="0" distB="0" distL="114300" distR="114300">
            <wp:extent cx="5265420" cy="3116580"/>
            <wp:effectExtent l="0" t="0" r="508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6486">
      <w:r>
        <w:drawing>
          <wp:inline distT="0" distB="0" distL="114300" distR="114300">
            <wp:extent cx="5264785" cy="2972435"/>
            <wp:effectExtent l="0" t="0" r="18415" b="247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AF76">
      <w:r>
        <w:drawing>
          <wp:inline distT="0" distB="0" distL="114300" distR="114300">
            <wp:extent cx="5267325" cy="3033395"/>
            <wp:effectExtent l="0" t="0" r="3175" b="190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DF6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985770"/>
            <wp:effectExtent l="0" t="0" r="10160" b="1143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798D"/>
    <w:p w14:paraId="609B7E35"/>
    <w:p w14:paraId="60AA7C7E"/>
    <w:p w14:paraId="531B1DC1"/>
    <w:p w14:paraId="31B94830">
      <w:pPr>
        <w:rPr>
          <w:rFonts w:hint="eastAsia"/>
          <w:lang w:val="en-US" w:eastAsia="zh-CN"/>
        </w:rPr>
      </w:pPr>
    </w:p>
    <w:p w14:paraId="1474B13B">
      <w:pPr>
        <w:rPr>
          <w:rFonts w:hint="eastAsia"/>
          <w:lang w:val="en-US" w:eastAsia="zh-CN"/>
        </w:rPr>
      </w:pPr>
    </w:p>
    <w:p w14:paraId="52C613B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32核</w:t>
      </w:r>
    </w:p>
    <w:p w14:paraId="042D4593">
      <w:r>
        <w:drawing>
          <wp:inline distT="0" distB="0" distL="114300" distR="114300">
            <wp:extent cx="5270500" cy="307721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7A55">
      <w:r>
        <w:drawing>
          <wp:inline distT="0" distB="0" distL="114300" distR="114300">
            <wp:extent cx="5268595" cy="2990215"/>
            <wp:effectExtent l="0" t="0" r="19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5C07">
      <w:r>
        <w:drawing>
          <wp:inline distT="0" distB="0" distL="114300" distR="114300">
            <wp:extent cx="5272405" cy="2952750"/>
            <wp:effectExtent l="0" t="0" r="10795" b="1905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5CFACC">
      <w:r>
        <w:drawing>
          <wp:inline distT="0" distB="0" distL="114300" distR="114300">
            <wp:extent cx="5273675" cy="3002915"/>
            <wp:effectExtent l="0" t="0" r="9525" b="698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370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997835"/>
            <wp:effectExtent l="0" t="0" r="3175" b="1206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7ABA"/>
    <w:p w14:paraId="48DA6BEF"/>
    <w:p w14:paraId="30848AAA"/>
    <w:p w14:paraId="721AB455"/>
    <w:p w14:paraId="1008DB9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6484A8E"/>
    <w:rsid w:val="07011CC2"/>
    <w:rsid w:val="07644792"/>
    <w:rsid w:val="09284798"/>
    <w:rsid w:val="0EBB3568"/>
    <w:rsid w:val="0F2B6FD9"/>
    <w:rsid w:val="0FFDB716"/>
    <w:rsid w:val="1008066E"/>
    <w:rsid w:val="11344B11"/>
    <w:rsid w:val="14186D00"/>
    <w:rsid w:val="183C240D"/>
    <w:rsid w:val="1AA24D9F"/>
    <w:rsid w:val="1BDBA61E"/>
    <w:rsid w:val="1C5A43C0"/>
    <w:rsid w:val="1DBB7BBC"/>
    <w:rsid w:val="1DBF5DFF"/>
    <w:rsid w:val="1F59240E"/>
    <w:rsid w:val="1FBEB265"/>
    <w:rsid w:val="28571108"/>
    <w:rsid w:val="285A2FA5"/>
    <w:rsid w:val="288B3B53"/>
    <w:rsid w:val="28DA2E89"/>
    <w:rsid w:val="2A4254F9"/>
    <w:rsid w:val="2BA70CA4"/>
    <w:rsid w:val="2C67380E"/>
    <w:rsid w:val="2D1F32F4"/>
    <w:rsid w:val="323B4D81"/>
    <w:rsid w:val="34B70380"/>
    <w:rsid w:val="361231BE"/>
    <w:rsid w:val="38F11583"/>
    <w:rsid w:val="3AE174A3"/>
    <w:rsid w:val="3B3F2CA7"/>
    <w:rsid w:val="3B64006D"/>
    <w:rsid w:val="3BDC22A4"/>
    <w:rsid w:val="3CF5B7CE"/>
    <w:rsid w:val="3E063608"/>
    <w:rsid w:val="3E60219C"/>
    <w:rsid w:val="3E6CDF6F"/>
    <w:rsid w:val="3FBE19A3"/>
    <w:rsid w:val="3FBF3F59"/>
    <w:rsid w:val="43446334"/>
    <w:rsid w:val="44A84E71"/>
    <w:rsid w:val="458E4348"/>
    <w:rsid w:val="46CE7995"/>
    <w:rsid w:val="477DCE1E"/>
    <w:rsid w:val="49860758"/>
    <w:rsid w:val="4AD66A58"/>
    <w:rsid w:val="4AEF06F5"/>
    <w:rsid w:val="51324B68"/>
    <w:rsid w:val="553C5B31"/>
    <w:rsid w:val="55971D28"/>
    <w:rsid w:val="56FCAB06"/>
    <w:rsid w:val="573E1E21"/>
    <w:rsid w:val="5AFF1124"/>
    <w:rsid w:val="5B487E91"/>
    <w:rsid w:val="5BDE181E"/>
    <w:rsid w:val="5CF9550F"/>
    <w:rsid w:val="5EFEBDE8"/>
    <w:rsid w:val="5FFEB2EA"/>
    <w:rsid w:val="65CB435F"/>
    <w:rsid w:val="66D9547D"/>
    <w:rsid w:val="68CA2609"/>
    <w:rsid w:val="68CC1AED"/>
    <w:rsid w:val="69BB0F42"/>
    <w:rsid w:val="6A637494"/>
    <w:rsid w:val="6B3C600C"/>
    <w:rsid w:val="6BCF62E6"/>
    <w:rsid w:val="6BEFEFFE"/>
    <w:rsid w:val="6CD3A16D"/>
    <w:rsid w:val="6D535020"/>
    <w:rsid w:val="6E5F49A6"/>
    <w:rsid w:val="6FFF37D2"/>
    <w:rsid w:val="70DE2EF1"/>
    <w:rsid w:val="76C375E1"/>
    <w:rsid w:val="7B9A95FC"/>
    <w:rsid w:val="7BBB0A74"/>
    <w:rsid w:val="7C286864"/>
    <w:rsid w:val="7C5F4108"/>
    <w:rsid w:val="7D246173"/>
    <w:rsid w:val="7F75CD9A"/>
    <w:rsid w:val="7F79C282"/>
    <w:rsid w:val="7F7B6CAE"/>
    <w:rsid w:val="7F7D0C75"/>
    <w:rsid w:val="7FBF6DD0"/>
    <w:rsid w:val="7FCD17FE"/>
    <w:rsid w:val="7FD7E9A0"/>
    <w:rsid w:val="7FE72592"/>
    <w:rsid w:val="7FE9FBB2"/>
    <w:rsid w:val="7FED081A"/>
    <w:rsid w:val="7FFFD5F5"/>
    <w:rsid w:val="8FFFA67E"/>
    <w:rsid w:val="A97F623E"/>
    <w:rsid w:val="AFBF8780"/>
    <w:rsid w:val="B673C47B"/>
    <w:rsid w:val="B7914904"/>
    <w:rsid w:val="BEEFCB4B"/>
    <w:rsid w:val="BFE6F841"/>
    <w:rsid w:val="D3699CC3"/>
    <w:rsid w:val="D5DE8897"/>
    <w:rsid w:val="D6C7F661"/>
    <w:rsid w:val="DFEEE8E4"/>
    <w:rsid w:val="E3C70EDD"/>
    <w:rsid w:val="E7BF7D01"/>
    <w:rsid w:val="E7FE3684"/>
    <w:rsid w:val="EBEF452C"/>
    <w:rsid w:val="EDE79455"/>
    <w:rsid w:val="EFD7DDF0"/>
    <w:rsid w:val="EFEDB9FC"/>
    <w:rsid w:val="EFEFCDFD"/>
    <w:rsid w:val="EFFF70E4"/>
    <w:rsid w:val="F5CF0E16"/>
    <w:rsid w:val="F7D8C553"/>
    <w:rsid w:val="F7EEC240"/>
    <w:rsid w:val="F7F7FEF6"/>
    <w:rsid w:val="F9D72913"/>
    <w:rsid w:val="FBDDC17D"/>
    <w:rsid w:val="FBF75102"/>
    <w:rsid w:val="FDDC5620"/>
    <w:rsid w:val="FDEA700A"/>
    <w:rsid w:val="FEF7304E"/>
    <w:rsid w:val="FF862604"/>
    <w:rsid w:val="FFBFCE42"/>
    <w:rsid w:val="FFD738C3"/>
    <w:rsid w:val="FFFA574D"/>
    <w:rsid w:val="FFFF03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denglongli/Library/Containers/com.kingsoft.wpsoffice.mac/Data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34</Words>
  <Characters>155</Characters>
  <Lines>0</Lines>
  <Paragraphs>0</Paragraphs>
  <TotalTime>22</TotalTime>
  <ScaleCrop>false</ScaleCrop>
  <LinksUpToDate>false</LinksUpToDate>
  <CharactersWithSpaces>170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Denglong Li</cp:lastModifiedBy>
  <dcterms:modified xsi:type="dcterms:W3CDTF">2026-04-20T22:38:38Z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C67C743308D2FC2FF1EFD5699B4C414C_42</vt:lpwstr>
  </property>
  <property fmtid="{D5CDD505-2E9C-101B-9397-08002B2CF9AE}" pid="6" name="KSOTemplateDocerSaveRecord">
    <vt:lpwstr>eyJoZGlkIjoiOWQwZmU0ODljZTFiY2QyNTkwZmExMDFhNzRiYWRlZmUiLCJ1c2VySWQiOiIxMDgxMDAyMjY5In0=</vt:lpwstr>
  </property>
</Properties>
</file>