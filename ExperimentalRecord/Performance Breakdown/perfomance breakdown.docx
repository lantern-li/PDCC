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B05523"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YCSB_Uniform</w:t>
      </w:r>
    </w:p>
    <w:p w14:paraId="430E9834"/>
    <w:p w14:paraId="2ECA13E0">
      <w:r>
        <w:drawing>
          <wp:inline distT="0" distB="0" distL="114300" distR="114300">
            <wp:extent cx="5494655" cy="2900680"/>
            <wp:effectExtent l="0" t="0" r="17145" b="2032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94655" cy="290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3A6B5"/>
    <w:p w14:paraId="12D4F403"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YCSB_Zipfian</w:t>
      </w:r>
      <w:bookmarkStart w:id="0" w:name="_GoBack"/>
      <w:bookmarkEnd w:id="0"/>
    </w:p>
    <w:p w14:paraId="3ED48E7F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5420" cy="3333115"/>
            <wp:effectExtent l="0" t="0" r="17780" b="196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33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C9FECC3"/>
    <w:rsid w:val="7CEB898C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6BF2C78"/>
    <w:rsid w:val="BEEFCB4B"/>
    <w:rsid w:val="BFE6F841"/>
    <w:rsid w:val="D5DE8897"/>
    <w:rsid w:val="E7FE3684"/>
    <w:rsid w:val="EBFAF7C9"/>
    <w:rsid w:val="EECF47DC"/>
    <w:rsid w:val="EFFF70E4"/>
    <w:rsid w:val="F75F4AFA"/>
    <w:rsid w:val="F7EEC240"/>
    <w:rsid w:val="F8E56A51"/>
    <w:rsid w:val="FBF75102"/>
    <w:rsid w:val="FDDC5620"/>
    <w:rsid w:val="FDEA700A"/>
    <w:rsid w:val="FFBFCE42"/>
    <w:rsid w:val="FFFF3E9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2018-05-29T17:24:00Z</dcterms:created>
  <dc:creator>Data</dc:creator>
  <cp:lastModifiedBy>Denglong Li</cp:lastModifiedBy>
  <dcterms:modified xsi:type="dcterms:W3CDTF">2026-06-24T11:07:46Z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5FC2BAB1F6A0C6916E67DB69645D43EB_42</vt:lpwstr>
  </property>
</Properties>
</file>