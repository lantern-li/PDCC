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F4768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0.1 -goroutines 20</w:t>
      </w:r>
    </w:p>
    <w:p w14:paraId="35FAA858">
      <w:r>
        <w:drawing>
          <wp:inline distT="0" distB="0" distL="114300" distR="114300">
            <wp:extent cx="5266055" cy="3007995"/>
            <wp:effectExtent l="0" t="0" r="171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FF00">
      <w:r>
        <w:drawing>
          <wp:inline distT="0" distB="0" distL="114300" distR="114300">
            <wp:extent cx="5267325" cy="3075940"/>
            <wp:effectExtent l="0" t="0" r="15875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4A9C"/>
    <w:p w14:paraId="240EE0CA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3</w:t>
      </w: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-goroutines 20</w:t>
      </w:r>
    </w:p>
    <w:p w14:paraId="13C106A1">
      <w:r>
        <w:drawing>
          <wp:inline distT="0" distB="0" distL="114300" distR="114300">
            <wp:extent cx="5268595" cy="308927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BE7B">
      <w:r>
        <w:drawing>
          <wp:inline distT="0" distB="0" distL="114300" distR="114300">
            <wp:extent cx="5272405" cy="2994025"/>
            <wp:effectExtent l="0" t="0" r="1079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B093">
      <w:pPr>
        <w:pStyle w:val="16"/>
        <w:keepNext w:val="0"/>
        <w:keepLines w:val="0"/>
        <w:widowControl/>
        <w:suppressLineNumbers w:val="0"/>
      </w:pPr>
      <w:r>
        <w:rPr>
          <w:rStyle w:val="15"/>
        </w:rPr>
        <w:t>go run ./ycsb -dist zipfian -records 1000000 -txcount 500000 -skew 0.5 -goroutines 20</w:t>
      </w:r>
    </w:p>
    <w:p w14:paraId="7A3C4ECD">
      <w:r>
        <w:drawing>
          <wp:inline distT="0" distB="0" distL="114300" distR="114300">
            <wp:extent cx="5272405" cy="3132455"/>
            <wp:effectExtent l="0" t="0" r="1079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6F82">
      <w:r>
        <w:drawing>
          <wp:inline distT="0" distB="0" distL="114300" distR="114300">
            <wp:extent cx="5265420" cy="3101340"/>
            <wp:effectExtent l="0" t="0" r="17780" b="228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CF74"/>
    <w:p w14:paraId="5C9C620E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7</w:t>
      </w: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-goroutines 20</w:t>
      </w:r>
    </w:p>
    <w:p w14:paraId="0C31310C">
      <w:r>
        <w:drawing>
          <wp:inline distT="0" distB="0" distL="114300" distR="114300">
            <wp:extent cx="5269865" cy="3119755"/>
            <wp:effectExtent l="0" t="0" r="133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15FA">
      <w:r>
        <w:drawing>
          <wp:inline distT="0" distB="0" distL="114300" distR="114300">
            <wp:extent cx="5265420" cy="3177540"/>
            <wp:effectExtent l="0" t="0" r="17780" b="228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FDE8"/>
    <w:p w14:paraId="0E881301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9</w:t>
      </w: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-goroutines 20</w:t>
      </w:r>
    </w:p>
    <w:p w14:paraId="1A47B5DE">
      <w:r>
        <w:drawing>
          <wp:inline distT="0" distB="0" distL="114300" distR="114300">
            <wp:extent cx="5269230" cy="3051175"/>
            <wp:effectExtent l="0" t="0" r="13970" b="222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9B19"/>
    <w:p w14:paraId="4A50B025">
      <w:pPr>
        <w:rPr>
          <w:rFonts w:hint="default"/>
          <w:lang w:eastAsia="zh-CN"/>
        </w:rPr>
      </w:pPr>
      <w:r>
        <w:drawing>
          <wp:inline distT="0" distB="0" distL="114300" distR="114300">
            <wp:extent cx="5265420" cy="3044825"/>
            <wp:effectExtent l="0" t="0" r="1778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CEF5C2F"/>
    <w:rsid w:val="3E572804"/>
    <w:rsid w:val="3E85BE9D"/>
    <w:rsid w:val="3EF6BB47"/>
    <w:rsid w:val="3FC3D619"/>
    <w:rsid w:val="43446334"/>
    <w:rsid w:val="44A84E71"/>
    <w:rsid w:val="477DCE1E"/>
    <w:rsid w:val="573E1E21"/>
    <w:rsid w:val="5B487E91"/>
    <w:rsid w:val="5CF9550F"/>
    <w:rsid w:val="5DFDAC68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F4FD47"/>
    <w:rsid w:val="77CF39EB"/>
    <w:rsid w:val="7AF97192"/>
    <w:rsid w:val="7BFFC429"/>
    <w:rsid w:val="7C5F4108"/>
    <w:rsid w:val="7F79C282"/>
    <w:rsid w:val="7F7B6CAE"/>
    <w:rsid w:val="7FBF6DD0"/>
    <w:rsid w:val="7FCD17FE"/>
    <w:rsid w:val="7FD7E9A0"/>
    <w:rsid w:val="7FE9FBB2"/>
    <w:rsid w:val="7FF76658"/>
    <w:rsid w:val="8FFFA67E"/>
    <w:rsid w:val="9FF3980D"/>
    <w:rsid w:val="A97F623E"/>
    <w:rsid w:val="AFBF8780"/>
    <w:rsid w:val="BEEFCB4B"/>
    <w:rsid w:val="BFE6F841"/>
    <w:rsid w:val="D17F1533"/>
    <w:rsid w:val="D5DE8897"/>
    <w:rsid w:val="D7EDAC14"/>
    <w:rsid w:val="DFE4D3E2"/>
    <w:rsid w:val="E77F31F7"/>
    <w:rsid w:val="E7FE3684"/>
    <w:rsid w:val="ED18C8FF"/>
    <w:rsid w:val="EFFF70E4"/>
    <w:rsid w:val="F7EEC240"/>
    <w:rsid w:val="F95F8491"/>
    <w:rsid w:val="F9793784"/>
    <w:rsid w:val="FBF75102"/>
    <w:rsid w:val="FDDC5620"/>
    <w:rsid w:val="FDEA700A"/>
    <w:rsid w:val="FEDFBA57"/>
    <w:rsid w:val="FFBF2730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s1"/>
    <w:basedOn w:val="14"/>
    <w:uiPriority w:val="0"/>
  </w:style>
  <w:style w:type="paragraph" w:customStyle="1" w:styleId="16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Data</dc:creator>
  <cp:lastModifiedBy>Denglong Li</cp:lastModifiedBy>
  <dcterms:modified xsi:type="dcterms:W3CDTF">2026-04-22T16:58:05Z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E8F43764136B2A6E287DE869514BF9C6_42</vt:lpwstr>
  </property>
</Properties>
</file>