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00465">
      <w:pPr>
        <w:rPr>
          <w:rFonts w:hint="default"/>
          <w:lang w:eastAsia="zh-CN"/>
        </w:rPr>
      </w:pPr>
    </w:p>
    <w:p w14:paraId="4543D0B4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9</w:t>
      </w: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-createAccountGoroutines 5</w:t>
      </w:r>
    </w:p>
    <w:p w14:paraId="6D48CA05">
      <w:pPr>
        <w:rPr>
          <w:rFonts w:hint="default"/>
          <w:lang w:eastAsia="zh-CN"/>
        </w:rPr>
      </w:pPr>
    </w:p>
    <w:p w14:paraId="5FD28A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4核</w:t>
      </w:r>
    </w:p>
    <w:p w14:paraId="6A6C9E3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97835"/>
            <wp:effectExtent l="0" t="0" r="10795" b="247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D2C2">
      <w:pPr>
        <w:rPr>
          <w:rFonts w:hint="eastAsia"/>
          <w:lang w:val="en-US" w:eastAsia="zh-CN"/>
        </w:rPr>
      </w:pPr>
    </w:p>
    <w:p w14:paraId="3FA1855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1E7884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73705"/>
            <wp:effectExtent l="0" t="0" r="10795" b="234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30F1">
      <w:pPr>
        <w:rPr>
          <w:rFonts w:hint="eastAsia"/>
          <w:lang w:val="en-US" w:eastAsia="zh-CN"/>
        </w:rPr>
      </w:pPr>
    </w:p>
    <w:p w14:paraId="7CD5EC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0A27AC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99105"/>
            <wp:effectExtent l="0" t="0" r="15875" b="234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2E8E">
      <w:pPr>
        <w:rPr>
          <w:rFonts w:hint="eastAsia"/>
          <w:lang w:val="en-US" w:eastAsia="zh-CN"/>
        </w:rPr>
      </w:pPr>
    </w:p>
    <w:p w14:paraId="268BFB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0C4AD16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040380"/>
            <wp:effectExtent l="0" t="0" r="1778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3ABAD5A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AA32419"/>
    <w:rsid w:val="5B487E91"/>
    <w:rsid w:val="5CF9550F"/>
    <w:rsid w:val="5EFEBDE8"/>
    <w:rsid w:val="5FFFB4C5"/>
    <w:rsid w:val="68CA2609"/>
    <w:rsid w:val="68CC1AED"/>
    <w:rsid w:val="69BB0F42"/>
    <w:rsid w:val="6A637494"/>
    <w:rsid w:val="6B7CD56F"/>
    <w:rsid w:val="6BCF62E6"/>
    <w:rsid w:val="6CD3A16D"/>
    <w:rsid w:val="6D535020"/>
    <w:rsid w:val="6E5F49A6"/>
    <w:rsid w:val="6FED6068"/>
    <w:rsid w:val="6FFF37D2"/>
    <w:rsid w:val="70DE2EF1"/>
    <w:rsid w:val="7AFFAE1D"/>
    <w:rsid w:val="7C5F4108"/>
    <w:rsid w:val="7DD7770E"/>
    <w:rsid w:val="7EEDCB64"/>
    <w:rsid w:val="7F79C282"/>
    <w:rsid w:val="7F7B6CAE"/>
    <w:rsid w:val="7FBDC2FB"/>
    <w:rsid w:val="7FBF6DD0"/>
    <w:rsid w:val="7FCD17FE"/>
    <w:rsid w:val="7FD7E9A0"/>
    <w:rsid w:val="7FE9FBB2"/>
    <w:rsid w:val="7FFA2767"/>
    <w:rsid w:val="8FFFA67E"/>
    <w:rsid w:val="A97F623E"/>
    <w:rsid w:val="AEDF51BA"/>
    <w:rsid w:val="AFBF8780"/>
    <w:rsid w:val="B7F53493"/>
    <w:rsid w:val="BEEFCB4B"/>
    <w:rsid w:val="BFE6F841"/>
    <w:rsid w:val="BFE90769"/>
    <w:rsid w:val="D5DE8897"/>
    <w:rsid w:val="DDF926F8"/>
    <w:rsid w:val="DFBD6AB9"/>
    <w:rsid w:val="E7BE3D16"/>
    <w:rsid w:val="E7FE3684"/>
    <w:rsid w:val="EDF5B59E"/>
    <w:rsid w:val="EFFF70E4"/>
    <w:rsid w:val="F76F0A09"/>
    <w:rsid w:val="F7EEC240"/>
    <w:rsid w:val="FBF75102"/>
    <w:rsid w:val="FDDC5620"/>
    <w:rsid w:val="FDEA700A"/>
    <w:rsid w:val="FFBB893F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Data</dc:creator>
  <cp:lastModifiedBy>Denglong Li</cp:lastModifiedBy>
  <dcterms:modified xsi:type="dcterms:W3CDTF">2026-04-21T11:29:13Z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851B647E790CB779C19ADC69E73273BD_42</vt:lpwstr>
  </property>
</Properties>
</file>